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CD2D3" w14:textId="125D1A00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9C1C584" wp14:editId="4CBEE90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14:paraId="07A0FA88" w14:textId="77777777" w:rsidTr="00185F4A">
        <w:trPr>
          <w:trHeight w:val="1083"/>
        </w:trPr>
        <w:tc>
          <w:tcPr>
            <w:tcW w:w="10790" w:type="dxa"/>
            <w:gridSpan w:val="7"/>
          </w:tcPr>
          <w:p w14:paraId="0CA095D6" w14:textId="77777777" w:rsidR="00DF198B" w:rsidRDefault="00DF198B"/>
        </w:tc>
      </w:tr>
      <w:tr w:rsidR="00DF198B" w14:paraId="62AFC79F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5B7D7F6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8E4DB87" w14:textId="135A9917" w:rsidR="00502651" w:rsidRPr="00420E3E" w:rsidRDefault="00667116" w:rsidP="00502651">
            <w:pPr>
              <w:pStyle w:val="GraphicAnchor"/>
              <w:jc w:val="center"/>
              <w:rPr>
                <w:b/>
                <w:bCs/>
                <w:sz w:val="72"/>
                <w:szCs w:val="72"/>
              </w:rPr>
            </w:pPr>
            <w:r>
              <w:rPr>
                <w:b/>
                <w:bCs/>
                <w:sz w:val="72"/>
                <w:szCs w:val="72"/>
              </w:rPr>
              <w:t>Project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3EC690DA" w14:textId="77777777" w:rsidR="00DF198B" w:rsidRDefault="00DF198B"/>
        </w:tc>
      </w:tr>
      <w:tr w:rsidR="00DF198B" w14:paraId="4BC142FF" w14:textId="77777777" w:rsidTr="00185F4A">
        <w:trPr>
          <w:trHeight w:val="1837"/>
        </w:trPr>
        <w:tc>
          <w:tcPr>
            <w:tcW w:w="1170" w:type="dxa"/>
          </w:tcPr>
          <w:p w14:paraId="0C8A0318" w14:textId="77777777" w:rsidR="00DF198B" w:rsidRDefault="00DF198B"/>
        </w:tc>
        <w:tc>
          <w:tcPr>
            <w:tcW w:w="8460" w:type="dxa"/>
            <w:gridSpan w:val="5"/>
          </w:tcPr>
          <w:p w14:paraId="25A56B83" w14:textId="77777777" w:rsidR="00DF198B" w:rsidRDefault="00DF198B"/>
        </w:tc>
        <w:tc>
          <w:tcPr>
            <w:tcW w:w="1160" w:type="dxa"/>
          </w:tcPr>
          <w:p w14:paraId="561A587B" w14:textId="77777777" w:rsidR="00DF198B" w:rsidRDefault="00DF198B"/>
        </w:tc>
      </w:tr>
      <w:tr w:rsidR="00DF198B" w14:paraId="788BA958" w14:textId="77777777" w:rsidTr="00185F4A">
        <w:trPr>
          <w:trHeight w:val="929"/>
        </w:trPr>
        <w:tc>
          <w:tcPr>
            <w:tcW w:w="2397" w:type="dxa"/>
            <w:gridSpan w:val="3"/>
          </w:tcPr>
          <w:p w14:paraId="5034021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640CA79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14:paraId="2EA484E9" w14:textId="77777777" w:rsidR="00DF198B" w:rsidRDefault="00DF198B"/>
        </w:tc>
      </w:tr>
      <w:tr w:rsidR="00DF198B" w14:paraId="7435DF64" w14:textId="77777777" w:rsidTr="00185F4A">
        <w:trPr>
          <w:trHeight w:val="1460"/>
        </w:trPr>
        <w:tc>
          <w:tcPr>
            <w:tcW w:w="2397" w:type="dxa"/>
            <w:gridSpan w:val="3"/>
          </w:tcPr>
          <w:p w14:paraId="20EC98D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FB06452" w14:textId="0D21A5DD" w:rsidR="00437DD9" w:rsidRPr="00DF198B" w:rsidRDefault="00437DD9" w:rsidP="00A23F2D">
            <w:pPr>
              <w:pStyle w:val="GraphicAnchor"/>
            </w:pPr>
          </w:p>
        </w:tc>
        <w:tc>
          <w:tcPr>
            <w:tcW w:w="2398" w:type="dxa"/>
            <w:gridSpan w:val="3"/>
          </w:tcPr>
          <w:p w14:paraId="1D056D11" w14:textId="77777777" w:rsidR="00DF198B" w:rsidRDefault="00DF198B"/>
        </w:tc>
      </w:tr>
      <w:tr w:rsidR="00DF198B" w14:paraId="71DFE076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51C804B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1692D29" w14:textId="5EB9A0DD" w:rsidR="00DF198B" w:rsidRPr="00420E3E" w:rsidRDefault="00420E3E" w:rsidP="00420E3E">
            <w:pPr>
              <w:pStyle w:val="GraphicAnchor"/>
              <w:jc w:val="center"/>
              <w:rPr>
                <w:b/>
                <w:bCs/>
                <w:sz w:val="36"/>
                <w:szCs w:val="36"/>
              </w:rPr>
            </w:pPr>
            <w:r w:rsidRPr="00420E3E">
              <w:rPr>
                <w:b/>
                <w:bCs/>
                <w:sz w:val="36"/>
                <w:szCs w:val="36"/>
              </w:rPr>
              <w:t>202</w:t>
            </w:r>
            <w:r w:rsidR="00472301">
              <w:rPr>
                <w:b/>
                <w:bCs/>
                <w:sz w:val="36"/>
                <w:szCs w:val="36"/>
              </w:rPr>
              <w:t>1</w:t>
            </w:r>
          </w:p>
          <w:p w14:paraId="3AF6211D" w14:textId="77777777" w:rsidR="00874FE7" w:rsidRPr="00420E3E" w:rsidRDefault="00E97A51" w:rsidP="00420E3E">
            <w:pPr>
              <w:pStyle w:val="GraphicAnchor"/>
              <w:jc w:val="center"/>
              <w:rPr>
                <w:b/>
                <w:bCs/>
                <w:sz w:val="36"/>
                <w:szCs w:val="36"/>
              </w:rPr>
            </w:pPr>
            <w:sdt>
              <w:sdtPr>
                <w:rPr>
                  <w:b/>
                  <w:bCs/>
                  <w:sz w:val="36"/>
                  <w:szCs w:val="36"/>
                </w:rPr>
                <w:id w:val="-1516760087"/>
                <w:placeholder>
                  <w:docPart w:val="4026BC8B81D84CF99D5E4F12BFBAE36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420E3E">
                  <w:rPr>
                    <w:b/>
                    <w:bCs/>
                    <w:sz w:val="36"/>
                    <w:szCs w:val="36"/>
                  </w:rPr>
                  <w:t>—</w:t>
                </w:r>
              </w:sdtContent>
            </w:sdt>
          </w:p>
          <w:p w14:paraId="0F611740" w14:textId="2C078448" w:rsidR="00DF198B" w:rsidRPr="00420E3E" w:rsidRDefault="00A23F2D" w:rsidP="00420E3E">
            <w:pPr>
              <w:pStyle w:val="GraphicAnchor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PRG</w:t>
            </w:r>
            <w:r w:rsidR="00D64900">
              <w:rPr>
                <w:b/>
                <w:bCs/>
                <w:sz w:val="36"/>
                <w:szCs w:val="36"/>
              </w:rPr>
              <w:t xml:space="preserve"> </w:t>
            </w:r>
            <w:r w:rsidR="00472301">
              <w:rPr>
                <w:b/>
                <w:bCs/>
                <w:sz w:val="36"/>
                <w:szCs w:val="36"/>
              </w:rPr>
              <w:t>2</w:t>
            </w:r>
            <w:r w:rsidR="00D64900">
              <w:rPr>
                <w:b/>
                <w:bCs/>
                <w:sz w:val="36"/>
                <w:szCs w:val="36"/>
              </w:rPr>
              <w:t>8</w:t>
            </w:r>
            <w:r>
              <w:rPr>
                <w:b/>
                <w:bCs/>
                <w:sz w:val="36"/>
                <w:szCs w:val="36"/>
              </w:rPr>
              <w:t>2</w:t>
            </w:r>
          </w:p>
          <w:p w14:paraId="2EE33AAB" w14:textId="2431D03F" w:rsidR="00DF198B" w:rsidRPr="00AC4FB1" w:rsidRDefault="00E97A51" w:rsidP="00AC4FB1">
            <w:pPr>
              <w:pStyle w:val="GraphicAnchor"/>
              <w:jc w:val="center"/>
              <w:rPr>
                <w:b/>
                <w:bCs/>
                <w:sz w:val="36"/>
                <w:szCs w:val="36"/>
              </w:rPr>
            </w:pPr>
            <w:sdt>
              <w:sdtPr>
                <w:rPr>
                  <w:b/>
                  <w:bCs/>
                  <w:sz w:val="36"/>
                  <w:szCs w:val="36"/>
                </w:rPr>
                <w:id w:val="1492440299"/>
                <w:placeholder>
                  <w:docPart w:val="635E16275CFC4B7FAD438AF88CC0780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420E3E">
                  <w:rPr>
                    <w:b/>
                    <w:bCs/>
                    <w:sz w:val="36"/>
                    <w:szCs w:val="36"/>
                  </w:rPr>
                  <w:t>—</w:t>
                </w:r>
              </w:sdtContent>
            </w:sdt>
          </w:p>
          <w:p w14:paraId="5E4E9074" w14:textId="77777777" w:rsidR="00DF198B" w:rsidRPr="00DF198B" w:rsidRDefault="00DF198B" w:rsidP="00DF198B"/>
        </w:tc>
        <w:tc>
          <w:tcPr>
            <w:tcW w:w="2398" w:type="dxa"/>
            <w:gridSpan w:val="3"/>
            <w:vAlign w:val="bottom"/>
          </w:tcPr>
          <w:p w14:paraId="0708A649" w14:textId="77777777" w:rsidR="00DF198B" w:rsidRDefault="00DF198B" w:rsidP="00DF198B">
            <w:pPr>
              <w:jc w:val="center"/>
            </w:pPr>
          </w:p>
        </w:tc>
      </w:tr>
    </w:tbl>
    <w:p w14:paraId="5E9696B4" w14:textId="7BDA620A" w:rsidR="009D60A9" w:rsidRDefault="009D60A9" w:rsidP="009D60A9"/>
    <w:p w14:paraId="03F005E8" w14:textId="1C2183D8" w:rsidR="00147118" w:rsidRDefault="00147118" w:rsidP="009D60A9"/>
    <w:sdt>
      <w:sdtPr>
        <w:rPr>
          <w:rFonts w:ascii="Calibri" w:eastAsiaTheme="minorHAnsi" w:hAnsi="Calibri" w:cstheme="minorBidi"/>
          <w:b w:val="0"/>
          <w:color w:val="000000" w:themeColor="text1"/>
          <w:sz w:val="24"/>
          <w:szCs w:val="24"/>
          <w:lang w:eastAsia="en-US"/>
        </w:rPr>
        <w:id w:val="204570300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7317F46" w14:textId="6996102C" w:rsidR="006A7756" w:rsidRDefault="006A7756">
          <w:pPr>
            <w:pStyle w:val="TOCHeading"/>
          </w:pPr>
          <w:r>
            <w:t>Table of Contents</w:t>
          </w:r>
        </w:p>
        <w:p w14:paraId="3661C1CA" w14:textId="564E43E8" w:rsidR="00667116" w:rsidRDefault="006A775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031397" w:history="1">
            <w:r w:rsidR="00667116" w:rsidRPr="00924083">
              <w:rPr>
                <w:rStyle w:val="Hyperlink"/>
                <w:noProof/>
              </w:rPr>
              <w:t>Group Members:</w:t>
            </w:r>
            <w:r w:rsidR="00667116">
              <w:rPr>
                <w:noProof/>
                <w:webHidden/>
              </w:rPr>
              <w:tab/>
            </w:r>
            <w:r w:rsidR="00667116">
              <w:rPr>
                <w:noProof/>
                <w:webHidden/>
              </w:rPr>
              <w:fldChar w:fldCharType="begin"/>
            </w:r>
            <w:r w:rsidR="00667116">
              <w:rPr>
                <w:noProof/>
                <w:webHidden/>
              </w:rPr>
              <w:instrText xml:space="preserve"> PAGEREF _Toc85031397 \h </w:instrText>
            </w:r>
            <w:r w:rsidR="00667116">
              <w:rPr>
                <w:noProof/>
                <w:webHidden/>
              </w:rPr>
            </w:r>
            <w:r w:rsidR="00667116">
              <w:rPr>
                <w:noProof/>
                <w:webHidden/>
              </w:rPr>
              <w:fldChar w:fldCharType="separate"/>
            </w:r>
            <w:r w:rsidR="00667116">
              <w:rPr>
                <w:noProof/>
                <w:webHidden/>
              </w:rPr>
              <w:t>3</w:t>
            </w:r>
            <w:r w:rsidR="00667116">
              <w:rPr>
                <w:noProof/>
                <w:webHidden/>
              </w:rPr>
              <w:fldChar w:fldCharType="end"/>
            </w:r>
          </w:hyperlink>
        </w:p>
        <w:p w14:paraId="5F542212" w14:textId="3EEF16DD" w:rsidR="00667116" w:rsidRDefault="0066711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85031398" w:history="1">
            <w:r w:rsidRPr="00924083">
              <w:rPr>
                <w:rStyle w:val="Hyperlink"/>
                <w:noProof/>
              </w:rPr>
              <w:t>Repository 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_Toc85031398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6D9B" w14:textId="39ABF584" w:rsidR="006A7756" w:rsidRDefault="006A7756">
          <w:r>
            <w:rPr>
              <w:b/>
              <w:bCs/>
              <w:noProof/>
            </w:rPr>
            <w:fldChar w:fldCharType="end"/>
          </w:r>
        </w:p>
      </w:sdtContent>
    </w:sdt>
    <w:p w14:paraId="4CCBB409" w14:textId="376A98AC" w:rsidR="00A23F2D" w:rsidRDefault="00A23F2D">
      <w:r>
        <w:br w:type="page"/>
      </w:r>
    </w:p>
    <w:p w14:paraId="0F6FC226" w14:textId="118EA583" w:rsidR="00A23F2D" w:rsidRDefault="00A23F2D" w:rsidP="006A7756">
      <w:pPr>
        <w:pStyle w:val="Heading1"/>
      </w:pPr>
      <w:bookmarkStart w:id="0" w:name="_Toc85031397"/>
      <w:r>
        <w:lastRenderedPageBreak/>
        <w:t>Group Members:</w:t>
      </w:r>
      <w:bookmarkEnd w:id="0"/>
    </w:p>
    <w:p w14:paraId="28704C49" w14:textId="0FBEE0B7" w:rsidR="00A23F2D" w:rsidRDefault="00A23F2D" w:rsidP="006A7756">
      <w:pPr>
        <w:pStyle w:val="ListParagraph"/>
        <w:numPr>
          <w:ilvl w:val="0"/>
          <w:numId w:val="8"/>
        </w:numPr>
        <w:spacing w:line="276" w:lineRule="auto"/>
      </w:pPr>
      <w:r>
        <w:t>Dylan Ellis: 576752</w:t>
      </w:r>
    </w:p>
    <w:p w14:paraId="28BF7E9C" w14:textId="027878BD" w:rsidR="00A23F2D" w:rsidRDefault="00A23F2D" w:rsidP="006A7756">
      <w:pPr>
        <w:pStyle w:val="ListParagraph"/>
        <w:numPr>
          <w:ilvl w:val="0"/>
          <w:numId w:val="8"/>
        </w:numPr>
        <w:spacing w:line="276" w:lineRule="auto"/>
      </w:pPr>
      <w:r w:rsidRPr="00A23F2D">
        <w:t xml:space="preserve">Marinus </w:t>
      </w:r>
      <w:proofErr w:type="spellStart"/>
      <w:r w:rsidRPr="00A23F2D">
        <w:t>Brenkman</w:t>
      </w:r>
      <w:proofErr w:type="spellEnd"/>
      <w:r>
        <w:t>: 576433</w:t>
      </w:r>
    </w:p>
    <w:p w14:paraId="62BCAEC5" w14:textId="7DFB7029" w:rsidR="00A23F2D" w:rsidRDefault="00A23F2D" w:rsidP="006A7756">
      <w:pPr>
        <w:pStyle w:val="ListParagraph"/>
        <w:numPr>
          <w:ilvl w:val="0"/>
          <w:numId w:val="8"/>
        </w:numPr>
        <w:spacing w:line="276" w:lineRule="auto"/>
      </w:pPr>
      <w:r w:rsidRPr="00A23F2D">
        <w:t>Miguel Swanepoel</w:t>
      </w:r>
      <w:r>
        <w:t>: 576798</w:t>
      </w:r>
    </w:p>
    <w:p w14:paraId="320ADB05" w14:textId="0BD048D9" w:rsidR="00A23F2D" w:rsidRDefault="00A23F2D" w:rsidP="006A7756">
      <w:pPr>
        <w:pStyle w:val="ListParagraph"/>
        <w:numPr>
          <w:ilvl w:val="0"/>
          <w:numId w:val="8"/>
        </w:numPr>
        <w:spacing w:line="276" w:lineRule="auto"/>
      </w:pPr>
      <w:r w:rsidRPr="00A23F2D">
        <w:t>Ruben Senekal</w:t>
      </w:r>
      <w:r>
        <w:t>: 575950</w:t>
      </w:r>
    </w:p>
    <w:p w14:paraId="50875C69" w14:textId="00AF730A" w:rsidR="00A23F2D" w:rsidRDefault="00A23F2D" w:rsidP="006A7756">
      <w:pPr>
        <w:spacing w:line="276" w:lineRule="auto"/>
      </w:pPr>
    </w:p>
    <w:p w14:paraId="65DCE820" w14:textId="66C1F4E2" w:rsidR="00A23F2D" w:rsidRDefault="00A23F2D" w:rsidP="006A7756">
      <w:pPr>
        <w:spacing w:line="276" w:lineRule="auto"/>
      </w:pPr>
    </w:p>
    <w:p w14:paraId="054BF893" w14:textId="3A6F9059" w:rsidR="00B77F8F" w:rsidRDefault="00667116" w:rsidP="00667116">
      <w:pPr>
        <w:pStyle w:val="Heading1"/>
      </w:pPr>
      <w:bookmarkStart w:id="1" w:name="_Toc85031398"/>
      <w:r>
        <w:t>Repository URL:</w:t>
      </w:r>
      <w:bookmarkEnd w:id="1"/>
    </w:p>
    <w:p w14:paraId="65017D19" w14:textId="30A02DEE" w:rsidR="00667116" w:rsidRDefault="00667116" w:rsidP="00667116">
      <w:pPr>
        <w:rPr>
          <w:lang w:eastAsia="en-GB"/>
        </w:rPr>
      </w:pPr>
      <w:hyperlink r:id="rId12" w:history="1">
        <w:r w:rsidRPr="001A348C">
          <w:rPr>
            <w:rStyle w:val="Hyperlink"/>
            <w:lang w:eastAsia="en-GB"/>
          </w:rPr>
          <w:t>https://github.com/Dylan-Ellis-1/PRG282_Project</w:t>
        </w:r>
      </w:hyperlink>
    </w:p>
    <w:p w14:paraId="31A58636" w14:textId="3140CD45" w:rsidR="00667116" w:rsidRDefault="00667116" w:rsidP="00667116">
      <w:pPr>
        <w:rPr>
          <w:lang w:eastAsia="en-GB"/>
        </w:rPr>
      </w:pPr>
    </w:p>
    <w:p w14:paraId="1E0F9348" w14:textId="77777777" w:rsidR="009F33EC" w:rsidRPr="00667116" w:rsidRDefault="009F33EC" w:rsidP="00667116">
      <w:pPr>
        <w:rPr>
          <w:lang w:eastAsia="en-GB"/>
        </w:rPr>
      </w:pPr>
    </w:p>
    <w:sectPr w:rsidR="009F33EC" w:rsidRPr="00667116" w:rsidSect="00E74B29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908BB" w14:textId="77777777" w:rsidR="00E97A51" w:rsidRDefault="00E97A51" w:rsidP="00E74B29">
      <w:r>
        <w:separator/>
      </w:r>
    </w:p>
  </w:endnote>
  <w:endnote w:type="continuationSeparator" w:id="0">
    <w:p w14:paraId="42A401CE" w14:textId="77777777" w:rsidR="00E97A51" w:rsidRDefault="00E97A5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D8494D" w14:textId="77777777" w:rsidR="003E5B82" w:rsidRDefault="003E5B82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80D4E2" w14:textId="77777777" w:rsidR="003E5B82" w:rsidRDefault="003E5B82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797C1" w14:textId="1EB61F69" w:rsidR="003E5B82" w:rsidRDefault="003E5B82" w:rsidP="006709F1">
    <w:pPr>
      <w:pStyle w:val="Footer"/>
    </w:pPr>
    <w:r>
      <w:rPr>
        <w:szCs w:val="20"/>
      </w:rPr>
      <w:tab/>
    </w:r>
    <w:r>
      <w:rPr>
        <w:szCs w:val="20"/>
      </w:rPr>
      <w:tab/>
    </w:r>
    <w:r w:rsidR="00A23F2D">
      <w:rPr>
        <w:szCs w:val="20"/>
      </w:rPr>
      <w:t>PRG</w:t>
    </w:r>
    <w:r w:rsidR="00437DD9">
      <w:rPr>
        <w:szCs w:val="20"/>
      </w:rPr>
      <w:t xml:space="preserve"> </w:t>
    </w:r>
    <w:r w:rsidR="00472301">
      <w:rPr>
        <w:szCs w:val="20"/>
      </w:rPr>
      <w:t>2</w:t>
    </w:r>
    <w:r w:rsidR="00D64900">
      <w:rPr>
        <w:szCs w:val="20"/>
      </w:rPr>
      <w:t>8</w:t>
    </w:r>
    <w:r w:rsidR="00A23F2D">
      <w:rPr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F6345" w14:textId="77777777" w:rsidR="00E97A51" w:rsidRDefault="00E97A51" w:rsidP="00E74B29">
      <w:r>
        <w:separator/>
      </w:r>
    </w:p>
  </w:footnote>
  <w:footnote w:type="continuationSeparator" w:id="0">
    <w:p w14:paraId="19FBE634" w14:textId="77777777" w:rsidR="00E97A51" w:rsidRDefault="00E97A5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660DD"/>
    <w:multiLevelType w:val="hybridMultilevel"/>
    <w:tmpl w:val="65B8A6F0"/>
    <w:lvl w:ilvl="0" w:tplc="E93C395E">
      <w:start w:val="1"/>
      <w:numFmt w:val="decimal"/>
      <w:pStyle w:val="Heading3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B5C80"/>
    <w:multiLevelType w:val="hybridMultilevel"/>
    <w:tmpl w:val="CA4EA6A8"/>
    <w:lvl w:ilvl="0" w:tplc="F55C52F4">
      <w:start w:val="1"/>
      <w:numFmt w:val="decimal"/>
      <w:lvlText w:val="%1.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88CE7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FEB10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00F1C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2CA8C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ED2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28AA6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7C51C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70F5C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A07C81"/>
    <w:multiLevelType w:val="hybridMultilevel"/>
    <w:tmpl w:val="62027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0131E"/>
    <w:multiLevelType w:val="hybridMultilevel"/>
    <w:tmpl w:val="08C835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66C64"/>
    <w:multiLevelType w:val="hybridMultilevel"/>
    <w:tmpl w:val="6D1A0E98"/>
    <w:lvl w:ilvl="0" w:tplc="08090019">
      <w:start w:val="1"/>
      <w:numFmt w:val="lowerLetter"/>
      <w:lvlText w:val="%1."/>
      <w:lvlJc w:val="left"/>
      <w:pPr>
        <w:ind w:left="900" w:hanging="360"/>
      </w:p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48E77A51"/>
    <w:multiLevelType w:val="hybridMultilevel"/>
    <w:tmpl w:val="7414C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63696"/>
    <w:multiLevelType w:val="hybridMultilevel"/>
    <w:tmpl w:val="0A384620"/>
    <w:lvl w:ilvl="0" w:tplc="F84AD3C0">
      <w:start w:val="1"/>
      <w:numFmt w:val="bullet"/>
      <w:lvlText w:val=""/>
      <w:lvlJc w:val="left"/>
      <w:pPr>
        <w:ind w:left="720" w:hanging="360"/>
      </w:pPr>
      <w:rPr>
        <w:rFonts w:ascii="Webdings" w:hAnsi="Web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27BE8"/>
    <w:multiLevelType w:val="hybridMultilevel"/>
    <w:tmpl w:val="67EEB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77661"/>
    <w:multiLevelType w:val="hybridMultilevel"/>
    <w:tmpl w:val="57E419BC"/>
    <w:lvl w:ilvl="0" w:tplc="C83E7EB4">
      <w:start w:val="1"/>
      <w:numFmt w:val="decimal"/>
      <w:lvlText w:val="%1.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60F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0CB80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62055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FEC3C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F08DD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147C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DC5D1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62783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B05B90"/>
    <w:multiLevelType w:val="hybridMultilevel"/>
    <w:tmpl w:val="D46E15CC"/>
    <w:lvl w:ilvl="0" w:tplc="0809000F">
      <w:start w:val="1"/>
      <w:numFmt w:val="decimal"/>
      <w:lvlText w:val="%1."/>
      <w:lvlJc w:val="left"/>
      <w:pPr>
        <w:ind w:left="900" w:hanging="360"/>
      </w:p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xMDIzNzO1sDAwNLZQ0lEKTi0uzszPAykwMq4FAG0qJeotAAAA"/>
  </w:docVars>
  <w:rsids>
    <w:rsidRoot w:val="00420E3E"/>
    <w:rsid w:val="00006219"/>
    <w:rsid w:val="00006D29"/>
    <w:rsid w:val="000829AF"/>
    <w:rsid w:val="00084741"/>
    <w:rsid w:val="00086FA5"/>
    <w:rsid w:val="000B236D"/>
    <w:rsid w:val="000B2552"/>
    <w:rsid w:val="000B7F04"/>
    <w:rsid w:val="000C2570"/>
    <w:rsid w:val="000D0D32"/>
    <w:rsid w:val="000D5593"/>
    <w:rsid w:val="000E3A3D"/>
    <w:rsid w:val="000E4641"/>
    <w:rsid w:val="00147118"/>
    <w:rsid w:val="00151F66"/>
    <w:rsid w:val="00177F8D"/>
    <w:rsid w:val="001859DA"/>
    <w:rsid w:val="00185F4A"/>
    <w:rsid w:val="001A273A"/>
    <w:rsid w:val="001C2320"/>
    <w:rsid w:val="0020302E"/>
    <w:rsid w:val="00210149"/>
    <w:rsid w:val="002326D2"/>
    <w:rsid w:val="00245D5F"/>
    <w:rsid w:val="00250DA0"/>
    <w:rsid w:val="00261BF3"/>
    <w:rsid w:val="0027656C"/>
    <w:rsid w:val="00286029"/>
    <w:rsid w:val="002B2DA1"/>
    <w:rsid w:val="002D2200"/>
    <w:rsid w:val="00350892"/>
    <w:rsid w:val="00372A47"/>
    <w:rsid w:val="00373095"/>
    <w:rsid w:val="00382641"/>
    <w:rsid w:val="003A4AD4"/>
    <w:rsid w:val="003E5B82"/>
    <w:rsid w:val="0040564B"/>
    <w:rsid w:val="0041739F"/>
    <w:rsid w:val="00420E3E"/>
    <w:rsid w:val="00437DD9"/>
    <w:rsid w:val="00460B2B"/>
    <w:rsid w:val="00472301"/>
    <w:rsid w:val="00474852"/>
    <w:rsid w:val="0048120C"/>
    <w:rsid w:val="004909D9"/>
    <w:rsid w:val="004E5234"/>
    <w:rsid w:val="004F2A01"/>
    <w:rsid w:val="00502651"/>
    <w:rsid w:val="00503A3A"/>
    <w:rsid w:val="00521481"/>
    <w:rsid w:val="005456F3"/>
    <w:rsid w:val="005A0D95"/>
    <w:rsid w:val="005A453C"/>
    <w:rsid w:val="005D0232"/>
    <w:rsid w:val="005E399F"/>
    <w:rsid w:val="005F143E"/>
    <w:rsid w:val="00604F84"/>
    <w:rsid w:val="00606AF4"/>
    <w:rsid w:val="00665110"/>
    <w:rsid w:val="00667116"/>
    <w:rsid w:val="006709F1"/>
    <w:rsid w:val="00675036"/>
    <w:rsid w:val="006820B2"/>
    <w:rsid w:val="00694F66"/>
    <w:rsid w:val="006A7756"/>
    <w:rsid w:val="006B1204"/>
    <w:rsid w:val="006C60E6"/>
    <w:rsid w:val="006E0701"/>
    <w:rsid w:val="007045A7"/>
    <w:rsid w:val="00725772"/>
    <w:rsid w:val="007336CF"/>
    <w:rsid w:val="0075407C"/>
    <w:rsid w:val="007A74DB"/>
    <w:rsid w:val="007E36D4"/>
    <w:rsid w:val="007E7CE3"/>
    <w:rsid w:val="00837914"/>
    <w:rsid w:val="00874FE7"/>
    <w:rsid w:val="008941B9"/>
    <w:rsid w:val="008B3961"/>
    <w:rsid w:val="008F0FC3"/>
    <w:rsid w:val="00952F7D"/>
    <w:rsid w:val="0095496A"/>
    <w:rsid w:val="009676A5"/>
    <w:rsid w:val="0097250C"/>
    <w:rsid w:val="00984FF4"/>
    <w:rsid w:val="009A38BA"/>
    <w:rsid w:val="009C1A92"/>
    <w:rsid w:val="009D60A9"/>
    <w:rsid w:val="009E0FFD"/>
    <w:rsid w:val="009F33EC"/>
    <w:rsid w:val="00A23F2D"/>
    <w:rsid w:val="00A457D3"/>
    <w:rsid w:val="00A5654B"/>
    <w:rsid w:val="00A7782B"/>
    <w:rsid w:val="00AA49CF"/>
    <w:rsid w:val="00AB5928"/>
    <w:rsid w:val="00AC4FB1"/>
    <w:rsid w:val="00AC60C4"/>
    <w:rsid w:val="00AD514E"/>
    <w:rsid w:val="00B07F0D"/>
    <w:rsid w:val="00B13351"/>
    <w:rsid w:val="00B17ABF"/>
    <w:rsid w:val="00B17B86"/>
    <w:rsid w:val="00B43E11"/>
    <w:rsid w:val="00B44F9B"/>
    <w:rsid w:val="00B5374B"/>
    <w:rsid w:val="00B60985"/>
    <w:rsid w:val="00B77F8F"/>
    <w:rsid w:val="00B8390F"/>
    <w:rsid w:val="00B86F79"/>
    <w:rsid w:val="00B944D8"/>
    <w:rsid w:val="00B9763D"/>
    <w:rsid w:val="00BC260B"/>
    <w:rsid w:val="00BC5D79"/>
    <w:rsid w:val="00BD0BFE"/>
    <w:rsid w:val="00C755AB"/>
    <w:rsid w:val="00C75DD8"/>
    <w:rsid w:val="00CB257F"/>
    <w:rsid w:val="00CD398F"/>
    <w:rsid w:val="00CD7C78"/>
    <w:rsid w:val="00CE4429"/>
    <w:rsid w:val="00D07EFB"/>
    <w:rsid w:val="00D20BAB"/>
    <w:rsid w:val="00D43125"/>
    <w:rsid w:val="00D64900"/>
    <w:rsid w:val="00D66A3A"/>
    <w:rsid w:val="00DF198B"/>
    <w:rsid w:val="00E60431"/>
    <w:rsid w:val="00E74B29"/>
    <w:rsid w:val="00E76A04"/>
    <w:rsid w:val="00E97A51"/>
    <w:rsid w:val="00EC1C50"/>
    <w:rsid w:val="00ED6012"/>
    <w:rsid w:val="00EE5CE1"/>
    <w:rsid w:val="00F0051D"/>
    <w:rsid w:val="00F0348E"/>
    <w:rsid w:val="00F275EA"/>
    <w:rsid w:val="00F50791"/>
    <w:rsid w:val="00F70203"/>
    <w:rsid w:val="00FB2F1A"/>
    <w:rsid w:val="00FD3659"/>
    <w:rsid w:val="00FE3AD5"/>
    <w:rsid w:val="00FF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7C6C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20E3E"/>
    <w:rPr>
      <w:rFonts w:ascii="Calibri" w:hAnsi="Calibri"/>
      <w:color w:val="000000" w:themeColor="text1"/>
    </w:rPr>
  </w:style>
  <w:style w:type="paragraph" w:styleId="Heading1">
    <w:name w:val="heading 1"/>
    <w:next w:val="Normal"/>
    <w:link w:val="Heading1Char"/>
    <w:autoRedefine/>
    <w:uiPriority w:val="9"/>
    <w:qFormat/>
    <w:rsid w:val="00A23F2D"/>
    <w:pPr>
      <w:spacing w:line="276" w:lineRule="auto"/>
      <w:outlineLvl w:val="0"/>
    </w:pPr>
    <w:rPr>
      <w:rFonts w:ascii="Calibri Light" w:eastAsia="Times New Roman" w:hAnsi="Calibri Light"/>
      <w:bCs/>
      <w:color w:val="000000" w:themeColor="text1"/>
      <w:sz w:val="40"/>
      <w:szCs w:val="52"/>
      <w:lang w:eastAsia="en-GB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13351"/>
    <w:pPr>
      <w:ind w:left="90"/>
      <w:outlineLvl w:val="1"/>
    </w:pPr>
    <w:rPr>
      <w:bCs w:val="0"/>
      <w:sz w:val="32"/>
      <w:szCs w:val="48"/>
    </w:rPr>
  </w:style>
  <w:style w:type="paragraph" w:styleId="Heading3">
    <w:name w:val="heading 3"/>
    <w:basedOn w:val="Heading2"/>
    <w:next w:val="Normal"/>
    <w:link w:val="Heading3Char"/>
    <w:autoRedefine/>
    <w:uiPriority w:val="9"/>
    <w:qFormat/>
    <w:rsid w:val="00AC4FB1"/>
    <w:pPr>
      <w:keepNext/>
      <w:keepLines/>
      <w:numPr>
        <w:numId w:val="1"/>
      </w:numPr>
      <w:spacing w:before="40" w:line="259" w:lineRule="auto"/>
      <w:outlineLvl w:val="2"/>
    </w:pPr>
    <w:rPr>
      <w:b/>
      <w:sz w:val="28"/>
      <w:szCs w:val="36"/>
    </w:rPr>
  </w:style>
  <w:style w:type="paragraph" w:styleId="Heading4">
    <w:name w:val="heading 4"/>
    <w:basedOn w:val="Heading3"/>
    <w:next w:val="Normal"/>
    <w:link w:val="Heading4Char"/>
    <w:autoRedefine/>
    <w:uiPriority w:val="3"/>
    <w:qFormat/>
    <w:rsid w:val="003A4AD4"/>
    <w:pPr>
      <w:outlineLvl w:val="3"/>
    </w:pPr>
    <w:rPr>
      <w:b w:val="0"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4"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23F2D"/>
    <w:rPr>
      <w:rFonts w:ascii="Calibri Light" w:eastAsia="Times New Roman" w:hAnsi="Calibri Light"/>
      <w:bCs/>
      <w:color w:val="000000" w:themeColor="text1"/>
      <w:sz w:val="40"/>
      <w:szCs w:val="52"/>
      <w:lang w:eastAsia="en-GB"/>
    </w:rPr>
  </w:style>
  <w:style w:type="character" w:customStyle="1" w:styleId="Heading2Char">
    <w:name w:val="Heading 2 Char"/>
    <w:basedOn w:val="DefaultParagraphFont"/>
    <w:link w:val="Heading2"/>
    <w:uiPriority w:val="1"/>
    <w:rsid w:val="00B13351"/>
    <w:rPr>
      <w:rFonts w:ascii="Calibri Light" w:hAnsi="Calibri Light"/>
      <w:color w:val="000000" w:themeColor="text1"/>
      <w:sz w:val="32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C4FB1"/>
    <w:rPr>
      <w:rFonts w:ascii="Calibri Light" w:hAnsi="Calibri Light"/>
      <w:b/>
      <w:color w:val="000000" w:themeColor="text1"/>
      <w:sz w:val="28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3A4AD4"/>
    <w:rPr>
      <w:rFonts w:ascii="Calibri Light" w:hAnsi="Calibri Light"/>
      <w:color w:val="000000" w:themeColor="text1"/>
      <w:sz w:val="26"/>
      <w:szCs w:val="28"/>
    </w:rPr>
  </w:style>
  <w:style w:type="paragraph" w:customStyle="1" w:styleId="Text">
    <w:name w:val="Text"/>
    <w:basedOn w:val="Normal"/>
    <w:uiPriority w:val="5"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qFormat/>
    <w:rsid w:val="00420E3E"/>
    <w:pPr>
      <w:tabs>
        <w:tab w:val="center" w:pos="4680"/>
        <w:tab w:val="right" w:pos="9360"/>
      </w:tabs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20E3E"/>
    <w:rPr>
      <w:rFonts w:ascii="Calibri" w:hAnsi="Calibri"/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20E3E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420E3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20E3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420E3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20E3E"/>
    <w:rPr>
      <w:color w:val="0000FF" w:themeColor="hyperlink"/>
      <w:u w:val="single"/>
    </w:rPr>
  </w:style>
  <w:style w:type="paragraph" w:customStyle="1" w:styleId="Titel">
    <w:name w:val="Titel"/>
    <w:basedOn w:val="Title"/>
    <w:link w:val="TitelChar"/>
    <w:autoRedefine/>
    <w:uiPriority w:val="7"/>
    <w:qFormat/>
    <w:rsid w:val="00420E3E"/>
    <w:rPr>
      <w:rFonts w:ascii="Calibri Light" w:hAnsi="Calibri Light"/>
      <w:b/>
      <w:color w:val="000000" w:themeColor="text1"/>
      <w:sz w:val="40"/>
    </w:rPr>
  </w:style>
  <w:style w:type="paragraph" w:styleId="ListParagraph">
    <w:name w:val="List Paragraph"/>
    <w:basedOn w:val="Normal"/>
    <w:uiPriority w:val="34"/>
    <w:qFormat/>
    <w:rsid w:val="007E7CE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semiHidden/>
    <w:qFormat/>
    <w:rsid w:val="00420E3E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0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TitleChar"/>
    <w:link w:val="Titel"/>
    <w:uiPriority w:val="7"/>
    <w:rsid w:val="00420E3E"/>
    <w:rPr>
      <w:rFonts w:ascii="Calibri Light" w:eastAsiaTheme="majorEastAsia" w:hAnsi="Calibri Light" w:cstheme="majorBidi"/>
      <w:b/>
      <w:color w:val="000000" w:themeColor="text1"/>
      <w:spacing w:val="-10"/>
      <w:kern w:val="28"/>
      <w:sz w:val="4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6E0701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C75DD8"/>
  </w:style>
  <w:style w:type="character" w:styleId="CommentReference">
    <w:name w:val="annotation reference"/>
    <w:basedOn w:val="DefaultParagraphFont"/>
    <w:uiPriority w:val="99"/>
    <w:semiHidden/>
    <w:rsid w:val="00AA49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AA49C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9CF"/>
    <w:rPr>
      <w:rFonts w:ascii="Calibri" w:hAnsi="Calibri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9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9CF"/>
    <w:rPr>
      <w:rFonts w:ascii="Calibri" w:hAnsi="Calibri"/>
      <w:b/>
      <w:bCs/>
      <w:color w:val="000000" w:themeColor="text1"/>
      <w:sz w:val="20"/>
      <w:szCs w:val="20"/>
    </w:rPr>
  </w:style>
  <w:style w:type="table" w:customStyle="1" w:styleId="TableGrid0">
    <w:name w:val="TableGrid"/>
    <w:rsid w:val="000E3A3D"/>
    <w:rPr>
      <w:rFonts w:eastAsiaTheme="minorEastAsia"/>
      <w:sz w:val="22"/>
      <w:szCs w:val="22"/>
      <w:lang w:val="en-ZW" w:eastAsia="en-ZW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Dylan-Ellis-1/PRG282_Project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enware%2017%20R1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26BC8B81D84CF99D5E4F12BFBAE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5CCE5-C782-41E4-88CD-DFAFF3612A42}"/>
      </w:docPartPr>
      <w:docPartBody>
        <w:p w:rsidR="00941A8E" w:rsidRDefault="003B4430">
          <w:pPr>
            <w:pStyle w:val="4026BC8B81D84CF99D5E4F12BFBAE360"/>
          </w:pPr>
          <w:r w:rsidRPr="00DF198B">
            <w:t>—</w:t>
          </w:r>
        </w:p>
      </w:docPartBody>
    </w:docPart>
    <w:docPart>
      <w:docPartPr>
        <w:name w:val="635E16275CFC4B7FAD438AF88CC07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E2CC0-9656-413D-A73C-AC531BABF4F3}"/>
      </w:docPartPr>
      <w:docPartBody>
        <w:p w:rsidR="00941A8E" w:rsidRDefault="003B4430">
          <w:pPr>
            <w:pStyle w:val="635E16275CFC4B7FAD438AF88CC0780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30"/>
    <w:rsid w:val="000175F7"/>
    <w:rsid w:val="000B6077"/>
    <w:rsid w:val="001D4EBD"/>
    <w:rsid w:val="00273D36"/>
    <w:rsid w:val="00297B49"/>
    <w:rsid w:val="00303F8B"/>
    <w:rsid w:val="00323C85"/>
    <w:rsid w:val="003851C3"/>
    <w:rsid w:val="003B4430"/>
    <w:rsid w:val="00434D6E"/>
    <w:rsid w:val="004A2D45"/>
    <w:rsid w:val="00505B3E"/>
    <w:rsid w:val="00516506"/>
    <w:rsid w:val="006D3D68"/>
    <w:rsid w:val="007659B5"/>
    <w:rsid w:val="007C5ADD"/>
    <w:rsid w:val="007F5FED"/>
    <w:rsid w:val="00877AC6"/>
    <w:rsid w:val="008A57FE"/>
    <w:rsid w:val="00941A8E"/>
    <w:rsid w:val="009703D5"/>
    <w:rsid w:val="009E5628"/>
    <w:rsid w:val="00A06181"/>
    <w:rsid w:val="00AE45F5"/>
    <w:rsid w:val="00C622D0"/>
    <w:rsid w:val="00C77857"/>
    <w:rsid w:val="00D67563"/>
    <w:rsid w:val="00D83DE1"/>
    <w:rsid w:val="00E03C8C"/>
    <w:rsid w:val="00E33599"/>
    <w:rsid w:val="00E5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26BC8B81D84CF99D5E4F12BFBAE360">
    <w:name w:val="4026BC8B81D84CF99D5E4F12BFBAE360"/>
  </w:style>
  <w:style w:type="paragraph" w:customStyle="1" w:styleId="635E16275CFC4B7FAD438AF88CC07800">
    <w:name w:val="635E16275CFC4B7FAD438AF88CC07800"/>
  </w:style>
  <w:style w:type="character" w:styleId="PlaceholderText">
    <w:name w:val="Placeholder Text"/>
    <w:basedOn w:val="DefaultParagraphFont"/>
    <w:uiPriority w:val="99"/>
    <w:semiHidden/>
    <w:rsid w:val="001D4E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Mar18</b:Tag>
    <b:SourceType>InternetSite</b:SourceType>
    <b:Guid>{A1646B5F-E960-4459-B7A5-728E4574B721}</b:Guid>
    <b:Author>
      <b:Author>
        <b:NameList>
          <b:Person>
            <b:Last>Rouse</b:Last>
            <b:First>Margaret</b:First>
          </b:Person>
        </b:NameList>
      </b:Author>
    </b:Author>
    <b:Title>proof of concept (POC)</b:Title>
    <b:Year>2018</b:Year>
    <b:YearAccessed>2020</b:YearAccessed>
    <b:MonthAccessed>November</b:MonthAccessed>
    <b:DayAccessed>13</b:DayAccessed>
    <b:URL>https://searchcio.techtarget.com/definition/proof-of-concept-POC</b:URL>
    <b:RefOrder>1</b:RefOrder>
  </b:Source>
  <b:Source>
    <b:Tag>Dav19</b:Tag>
    <b:SourceType>InternetSite</b:SourceType>
    <b:Guid>{FE07B7B3-E3B1-4DC1-B750-E79748C1F96A}</b:Guid>
    <b:Author>
      <b:Author>
        <b:NameList>
          <b:Person>
            <b:Last>Weedmark</b:Last>
            <b:First>David</b:First>
          </b:Person>
        </b:NameList>
      </b:Author>
    </b:Author>
    <b:Title>Definition of Prototype Development</b:Title>
    <b:Year>2019</b:Year>
    <b:YearAccessed>2020</b:YearAccessed>
    <b:MonthAccessed>November</b:MonthAccessed>
    <b:DayAccessed>13</b:DayAccessed>
    <b:URL>https://bizfluent.com/about-5103906-definition-prototype-development.html</b:URL>
    <b:RefOrder>2</b:RefOrder>
  </b:Source>
  <b:Source>
    <b:Tag>Syn19</b:Tag>
    <b:SourceType>InternetSite</b:SourceType>
    <b:Guid>{D208A868-0D40-4385-94B6-5BA7B6732451}</b:Guid>
    <b:Author>
      <b:Author>
        <b:Corporate>Synthesis</b:Corporate>
      </b:Author>
    </b:Author>
    <b:Title>The Product Development Process — Prototypes</b:Title>
    <b:Year>2019</b:Year>
    <b:YearAccessed>2020</b:YearAccessed>
    <b:MonthAccessed>November</b:MonthAccessed>
    <b:DayAccessed>13</b:DayAccessed>
    <b:URL>https://www.synthx.com/articles/pdp5-prototype.html/</b:URL>
    <b:RefOrder>3</b:RefOrder>
  </b:Source>
  <b:Source>
    <b:Tag>Mar191</b:Tag>
    <b:SourceType>InternetSite</b:SourceType>
    <b:Guid>{C06AF377-07BE-4F7F-A483-88A31FAAA773}</b:Guid>
    <b:Author>
      <b:Author>
        <b:NameList>
          <b:Person>
            <b:Last>Shacklett</b:Last>
            <b:First>Mary</b:First>
          </b:Person>
        </b:NameList>
      </b:Author>
    </b:Author>
    <b:Title>How to set up a proof of concept project</b:Title>
    <b:Year>2019</b:Year>
    <b:YearAccessed>2020</b:YearAccessed>
    <b:MonthAccessed>November</b:MonthAccessed>
    <b:DayAccessed>13</b:DayAccessed>
    <b:URL>https://www.techrepublic.com/article/how-to-set-up-a-proof-of-concept-project/</b:URL>
    <b:RefOrder>4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CC8D4D-DD6A-4E43-8271-421938B482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2021-10-13T13:32:00Z</dcterms:created>
  <dcterms:modified xsi:type="dcterms:W3CDTF">2021-10-13T13:41:00Z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